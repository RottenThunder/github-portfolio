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70D098F" w14:textId="77777777" w:rsidR="00457ADE" w:rsidRPr="00CD0261" w:rsidRDefault="00CD0261" w:rsidP="00A3726F">
      <w:pPr>
        <w:spacing w:before="120"/>
        <w:rPr>
          <w:color w:val="043D68"/>
        </w:rPr>
      </w:pPr>
      <w:r w:rsidRPr="00CD02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D708122" wp14:editId="1016DFF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A111832" id="Group 6" o:spid="_x0000_s1026" alt="&quot;&quot;" style="position:absolute;margin-left:0;margin-top:0;width:612pt;height:11in;z-index:-251657216;mso-width-percent:1000;mso-height-percent:1000;mso-position-horizontal:center;mso-position-horizontal-relative:page;mso-position-vertical:center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">
                <v:rect id="Rectangle 1" o:spid="_x0000_s1027" alt="&quot;&quot;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 filled="f" stroked="f" strokeweight="1pt"/>
                <v:rect id="Rectangle 1" o:spid="_x0000_s1028" alt="&quot;&quot;" style="position:absolute;left:49225;top:15621;width:25844;height:8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 fillcolor="#d3ebfd" stroked="f" strokeweight="1pt">
                  <v:fill opacity="32896f"/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CD0261" w14:paraId="34C33B97" w14:textId="77777777" w:rsidTr="6D9F7F96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0A347BEF" w14:textId="6CBBF930" w:rsidR="00AB74C5" w:rsidRPr="00CD0261" w:rsidRDefault="004E33D4" w:rsidP="002F261D">
            <w:pPr>
              <w:pStyle w:val="Title"/>
              <w:rPr>
                <w:rStyle w:val="NotBold"/>
                <w:lang w:val="en-US"/>
              </w:rPr>
            </w:pPr>
            <w:r>
              <w:rPr>
                <w:lang w:val="en-US"/>
              </w:rPr>
              <w:t>Ilya</w:t>
            </w:r>
            <w:r w:rsidR="00AB74C5" w:rsidRPr="00CD0261">
              <w:rPr>
                <w:lang w:val="en-US"/>
              </w:rPr>
              <w:t xml:space="preserve"> </w:t>
            </w:r>
            <w:r>
              <w:rPr>
                <w:rStyle w:val="NotBold"/>
                <w:lang w:val="en-US"/>
              </w:rPr>
              <w:t>Polyaev</w:t>
            </w:r>
          </w:p>
          <w:p w14:paraId="1A833028" w14:textId="1136F96D" w:rsidR="00AB74C5" w:rsidRPr="00CD0261" w:rsidRDefault="004E33D4" w:rsidP="00CD0261">
            <w:pPr>
              <w:pStyle w:val="Subtitle"/>
            </w:pPr>
            <w:r>
              <w:t>Games Developer &amp; Programmer</w:t>
            </w:r>
          </w:p>
        </w:tc>
        <w:tc>
          <w:tcPr>
            <w:tcW w:w="999" w:type="dxa"/>
          </w:tcPr>
          <w:p w14:paraId="35DB2814" w14:textId="77777777" w:rsidR="00AB74C5" w:rsidRPr="00CD0261" w:rsidRDefault="00AB74C5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39D4DED" w14:textId="77777777" w:rsidR="00AB74C5" w:rsidRPr="00CD0261" w:rsidRDefault="00AB74C5" w:rsidP="00084DEB">
            <w:pPr>
              <w:rPr>
                <w:color w:val="043D68"/>
                <w:szCs w:val="20"/>
              </w:rPr>
            </w:pPr>
          </w:p>
        </w:tc>
      </w:tr>
      <w:tr w:rsidR="00676B73" w:rsidRPr="00CD0261" w14:paraId="15BDA21B" w14:textId="77777777" w:rsidTr="6D9F7F96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40D1D610" w14:textId="77777777" w:rsidR="00676B73" w:rsidRPr="00CD0261" w:rsidRDefault="00676B73" w:rsidP="00AB74C5">
            <w:pPr>
              <w:pStyle w:val="Subtitle"/>
            </w:pPr>
          </w:p>
          <w:p w14:paraId="4D0E0538" w14:textId="530C2199" w:rsidR="00676B73" w:rsidRPr="00CD0261" w:rsidRDefault="00BA5B36" w:rsidP="00CD0261">
            <w:pPr>
              <w:pStyle w:val="Subtitle"/>
            </w:pPr>
            <w:r>
              <w:t>About me</w:t>
            </w:r>
          </w:p>
          <w:p w14:paraId="2DEB1448" w14:textId="54E2D4BD" w:rsidR="00676B73" w:rsidRPr="00CD0261" w:rsidRDefault="00BA5B36" w:rsidP="00084DEB">
            <w:r w:rsidRPr="00BA5B36">
              <w:t xml:space="preserve">I am a new up-and-coming games programmer </w:t>
            </w:r>
            <w:proofErr w:type="spellStart"/>
            <w:r w:rsidRPr="00BA5B36">
              <w:t>specialising</w:t>
            </w:r>
            <w:proofErr w:type="spellEnd"/>
            <w:r w:rsidRPr="00BA5B36">
              <w:t xml:space="preserve"> in the C++ language </w:t>
            </w:r>
            <w:proofErr w:type="spellStart"/>
            <w:r w:rsidRPr="00BA5B36">
              <w:t>aswell</w:t>
            </w:r>
            <w:proofErr w:type="spellEnd"/>
            <w:r w:rsidRPr="00BA5B36">
              <w:t xml:space="preserve"> as many engines such as Unreal, Unity and Godot. I enjoy making indie games that focus on interesting and unique gameplay mechanics that define the game more within its respective market. I've been programming for over 5 years now and have participated in </w:t>
            </w:r>
            <w:r w:rsidR="003841DF">
              <w:t xml:space="preserve">many </w:t>
            </w:r>
            <w:r w:rsidR="003841DF" w:rsidRPr="00BA5B36">
              <w:t>game</w:t>
            </w:r>
            <w:r w:rsidRPr="00BA5B36">
              <w:t xml:space="preserve"> jams to improve my abilities further. I am currently studying Games Development at Norwich University of the Arts, England</w:t>
            </w:r>
            <w:r w:rsidR="003841DF">
              <w:t xml:space="preserve"> (Currently in Year 2 of 4)</w:t>
            </w:r>
            <w:r w:rsidRPr="00BA5B36">
              <w:t>.</w:t>
            </w:r>
          </w:p>
          <w:p w14:paraId="2E75C6F4" w14:textId="77777777" w:rsidR="00676B73" w:rsidRPr="00CD0261" w:rsidRDefault="00676B73" w:rsidP="00084DEB">
            <w:pPr>
              <w:rPr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14:paraId="775E4C57" w14:textId="77777777" w:rsidR="00676B73" w:rsidRPr="00CD0261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77A38D4E" w14:textId="77777777" w:rsidR="00676B73" w:rsidRPr="00CD0261" w:rsidRDefault="00676B73" w:rsidP="00676B73">
            <w:pPr>
              <w:pStyle w:val="Subtitle"/>
            </w:pPr>
          </w:p>
          <w:p w14:paraId="5870D229" w14:textId="77777777" w:rsidR="00676B73" w:rsidRPr="00CD0261" w:rsidRDefault="00CD0261" w:rsidP="00CD0261">
            <w:pPr>
              <w:pStyle w:val="Subtitle"/>
            </w:pPr>
            <w:r w:rsidRPr="00CD0261">
              <w:t>Contact</w:t>
            </w:r>
          </w:p>
          <w:p w14:paraId="76E44B31" w14:textId="77777777" w:rsidR="000B40DC" w:rsidRPr="00CA5B07" w:rsidRDefault="000B40DC" w:rsidP="000B40DC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1 Orchard Close, Pulham Market, Diss, Norfolk, IP21 4SH</w:t>
            </w:r>
          </w:p>
          <w:p w14:paraId="2F259A4D" w14:textId="77777777" w:rsidR="000B40DC" w:rsidRPr="00373F09" w:rsidRDefault="000B40DC" w:rsidP="000B40DC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07776 827316</w:t>
            </w:r>
          </w:p>
          <w:p w14:paraId="06A5C74B" w14:textId="6E0169C8" w:rsidR="00C56ADE" w:rsidRDefault="000B40DC" w:rsidP="000B40DC">
            <w:pPr>
              <w:rPr>
                <w:noProof/>
                <w:lang w:val="en-GB"/>
              </w:rPr>
            </w:pPr>
            <w:hyperlink r:id="rId11" w:history="1">
              <w:r w:rsidRPr="00600D70">
                <w:rPr>
                  <w:rStyle w:val="Hyperlink"/>
                  <w:noProof/>
                  <w:lang w:val="en-GB"/>
                </w:rPr>
                <w:t>polyaev.ilya.23@gmail.com</w:t>
              </w:r>
            </w:hyperlink>
          </w:p>
          <w:p w14:paraId="16692A3A" w14:textId="5093D05A" w:rsidR="00C56ADE" w:rsidRPr="00C56ADE" w:rsidRDefault="00C56ADE" w:rsidP="000B40DC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(Email is preferred)</w:t>
            </w:r>
          </w:p>
          <w:p w14:paraId="440595F2" w14:textId="53653B71" w:rsidR="00C56ADE" w:rsidRPr="000B40DC" w:rsidRDefault="00C56ADE" w:rsidP="000B40DC">
            <w:pPr>
              <w:rPr>
                <w:noProof/>
                <w:lang w:val="en-GB"/>
              </w:rPr>
            </w:pPr>
            <w:r>
              <w:t>Port</w:t>
            </w:r>
            <w:r w:rsidR="00C2113A">
              <w:t xml:space="preserve">folio: </w:t>
            </w:r>
            <w:hyperlink r:id="rId12" w:history="1">
              <w:r w:rsidR="00C2113A" w:rsidRPr="00B9557B">
                <w:rPr>
                  <w:rStyle w:val="Hyperlink"/>
                </w:rPr>
                <w:t>https://rottenthunder.github.io/</w:t>
              </w:r>
            </w:hyperlink>
            <w:r w:rsidR="00C2113A">
              <w:t xml:space="preserve"> </w:t>
            </w:r>
          </w:p>
          <w:p w14:paraId="1805132F" w14:textId="081709EC" w:rsidR="00676B73" w:rsidRPr="00CD0261" w:rsidRDefault="00676B73" w:rsidP="00CD0261">
            <w:pPr>
              <w:pStyle w:val="Heading3"/>
              <w:rPr>
                <w:b/>
                <w:caps/>
                <w:lang w:val="en-US"/>
              </w:rPr>
            </w:pPr>
          </w:p>
        </w:tc>
      </w:tr>
      <w:tr w:rsidR="00676B73" w:rsidRPr="00CD0261" w14:paraId="25F9B93E" w14:textId="77777777" w:rsidTr="6D9F7F96">
        <w:trPr>
          <w:trHeight w:val="9792"/>
        </w:trPr>
        <w:tc>
          <w:tcPr>
            <w:tcW w:w="6390" w:type="dxa"/>
          </w:tcPr>
          <w:p w14:paraId="2700A9D8" w14:textId="77777777" w:rsidR="00676B73" w:rsidRPr="00CD0261" w:rsidRDefault="00676B73" w:rsidP="002F261D"/>
          <w:p w14:paraId="5F809A9C" w14:textId="00E50D80" w:rsidR="00CD0261" w:rsidRPr="00CD0261" w:rsidRDefault="000920E3" w:rsidP="000920E3">
            <w:pPr>
              <w:pStyle w:val="Subtitlewithlongline"/>
            </w:pPr>
            <w:r>
              <w:t>Projects</w:t>
            </w:r>
          </w:p>
          <w:p w14:paraId="63B83606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2CFD7ED7" w14:textId="59F6BC3E" w:rsidR="00CD0261" w:rsidRPr="00CD0261" w:rsidRDefault="009827CC" w:rsidP="00CD0261">
            <w:pPr>
              <w:pStyle w:val="Heading1"/>
            </w:pPr>
            <w:r>
              <w:t>Pyro Engine</w:t>
            </w:r>
          </w:p>
          <w:p w14:paraId="13F7BED9" w14:textId="76228072" w:rsidR="00CD0261" w:rsidRPr="00CD0261" w:rsidRDefault="00CD0261" w:rsidP="00CD0261">
            <w:pPr>
              <w:pStyle w:val="Heading2"/>
            </w:pPr>
            <w:r w:rsidRPr="00CD0261">
              <w:t>Jan 20</w:t>
            </w:r>
            <w:r w:rsidR="009827CC">
              <w:t>24</w:t>
            </w:r>
            <w:r w:rsidRPr="00CD0261">
              <w:t xml:space="preserve"> - </w:t>
            </w:r>
            <w:r w:rsidR="009827CC">
              <w:t>Present</w:t>
            </w:r>
          </w:p>
          <w:p w14:paraId="07443283" w14:textId="5997D331" w:rsidR="00CD0261" w:rsidRPr="00CD0261" w:rsidRDefault="009827CC" w:rsidP="00CD0261">
            <w:pPr>
              <w:rPr>
                <w:color w:val="043D68"/>
              </w:rPr>
            </w:pPr>
            <w:r w:rsidRPr="009827CC">
              <w:rPr>
                <w:color w:val="043D68"/>
              </w:rPr>
              <w:t xml:space="preserve">A </w:t>
            </w:r>
            <w:proofErr w:type="spellStart"/>
            <w:r w:rsidRPr="009827CC">
              <w:rPr>
                <w:color w:val="043D68"/>
              </w:rPr>
              <w:t>Specialised</w:t>
            </w:r>
            <w:proofErr w:type="spellEnd"/>
            <w:r w:rsidRPr="009827CC">
              <w:rPr>
                <w:color w:val="043D68"/>
              </w:rPr>
              <w:t xml:space="preserve"> 2D game engine that I am currently working on. The engine uses OpenGL as it's rendering API and the platforms that will be supported upon release will be Windows &amp; Linux. I intend in the future to use this engine to make a 2D marketed game but the current plan for it is to stay open source so that anybody can use it.</w:t>
            </w:r>
            <w:r>
              <w:rPr>
                <w:color w:val="043D68"/>
              </w:rPr>
              <w:t xml:space="preserve"> This project has been (and is still proving to be) very useful in building up my mathematics skills that are transferable within this industry.</w:t>
            </w:r>
          </w:p>
          <w:p w14:paraId="5E528F66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205424A8" w14:textId="178DCDDB" w:rsidR="00CD0261" w:rsidRPr="00CD0261" w:rsidRDefault="009827CC" w:rsidP="00CD0261">
            <w:pPr>
              <w:pStyle w:val="Heading1"/>
            </w:pPr>
            <w:r>
              <w:t>Bitmap Bygones</w:t>
            </w:r>
          </w:p>
          <w:p w14:paraId="570F0A63" w14:textId="3F9A0C64" w:rsidR="00CD0261" w:rsidRPr="00CD0261" w:rsidRDefault="009827CC" w:rsidP="00CD0261">
            <w:pPr>
              <w:pStyle w:val="Heading2"/>
            </w:pPr>
            <w:r>
              <w:t>Dec 2024</w:t>
            </w:r>
          </w:p>
          <w:p w14:paraId="7A654904" w14:textId="165BEB18" w:rsidR="00CD0261" w:rsidRPr="00CD0261" w:rsidRDefault="009827CC" w:rsidP="00CD0261">
            <w:pPr>
              <w:rPr>
                <w:color w:val="043D68"/>
              </w:rPr>
            </w:pPr>
            <w:r w:rsidRPr="009827CC">
              <w:rPr>
                <w:color w:val="043D68"/>
              </w:rPr>
              <w:t>An adventure game about finding ancient artifacts within existing art pieces! Search through three retro environments within painting</w:t>
            </w:r>
            <w:r>
              <w:rPr>
                <w:color w:val="043D68"/>
              </w:rPr>
              <w:t>s</w:t>
            </w:r>
            <w:r w:rsidRPr="009827CC">
              <w:rPr>
                <w:color w:val="043D68"/>
              </w:rPr>
              <w:t xml:space="preserve"> mario-64 style to find three exhibits for the museum. This was submitted for Vertical Game Jam 2024 as part of a group project. Doing this really helped with my team building as well as team communication and coordination skills.</w:t>
            </w:r>
          </w:p>
          <w:p w14:paraId="1AAF0D6D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48A2C286" w14:textId="60D62B2E" w:rsidR="00CD0261" w:rsidRPr="00CD0261" w:rsidRDefault="000920E3" w:rsidP="000920E3">
            <w:pPr>
              <w:pStyle w:val="Subtitlewithlongline"/>
            </w:pPr>
            <w:r>
              <w:t>Experience</w:t>
            </w:r>
          </w:p>
          <w:p w14:paraId="47BA7023" w14:textId="47BDF517" w:rsidR="00351FDF" w:rsidRPr="00CD0261" w:rsidRDefault="000920E3" w:rsidP="00CD0261">
            <w:r>
              <w:rPr>
                <w:noProof/>
                <w:lang w:val="en-GB"/>
              </w:rPr>
              <w:t>I never worked before (due to my only time window of work experience being when the COVID pandemic was around) but I am willing to try and be trained if need be. I believe that even though I don’t have experi</w:t>
            </w:r>
            <w:r w:rsidR="005B68FA">
              <w:rPr>
                <w:noProof/>
                <w:lang w:val="en-GB"/>
              </w:rPr>
              <w:t>e</w:t>
            </w:r>
            <w:r>
              <w:rPr>
                <w:noProof/>
                <w:lang w:val="en-GB"/>
              </w:rPr>
              <w:t>nce</w:t>
            </w:r>
            <w:r w:rsidR="005B68FA">
              <w:rPr>
                <w:noProof/>
                <w:lang w:val="en-GB"/>
              </w:rPr>
              <w:t>, I am more than qualified as I have an innate passion for this sector of industry.</w:t>
            </w:r>
          </w:p>
        </w:tc>
        <w:tc>
          <w:tcPr>
            <w:tcW w:w="999" w:type="dxa"/>
            <w:vMerge/>
          </w:tcPr>
          <w:p w14:paraId="566CBF30" w14:textId="77777777" w:rsidR="00676B73" w:rsidRPr="00CD0261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47EF3D29" w14:textId="77777777" w:rsidR="00351FDF" w:rsidRPr="00CD0261" w:rsidRDefault="00351FDF" w:rsidP="00676B73"/>
          <w:p w14:paraId="400A2ACE" w14:textId="77777777" w:rsidR="00351FDF" w:rsidRPr="00CD0261" w:rsidRDefault="00351FDF" w:rsidP="00676B73"/>
          <w:p w14:paraId="611903AA" w14:textId="77777777" w:rsidR="00351FDF" w:rsidRPr="00CD0261" w:rsidRDefault="00CD0261" w:rsidP="002F261D">
            <w:pPr>
              <w:pStyle w:val="Subtitlewithlongline"/>
            </w:pPr>
            <w:r w:rsidRPr="00CD0261">
              <w:t>Education</w:t>
            </w:r>
          </w:p>
          <w:p w14:paraId="17AE8101" w14:textId="77777777" w:rsidR="00351FDF" w:rsidRPr="00CD0261" w:rsidRDefault="00351FDF" w:rsidP="00E91344"/>
          <w:p w14:paraId="1C97BA97" w14:textId="31E26E2D" w:rsidR="00351FDF" w:rsidRPr="00CD0261" w:rsidRDefault="006D3301" w:rsidP="00CD0261">
            <w:pPr>
              <w:pStyle w:val="Heading1"/>
            </w:pPr>
            <w:r>
              <w:t>Norwich Univeristy of the arts (Sep 2023 – Present)</w:t>
            </w:r>
          </w:p>
          <w:p w14:paraId="03DDE151" w14:textId="38C9D937" w:rsidR="00351FDF" w:rsidRPr="00CD0261" w:rsidRDefault="00CD0261" w:rsidP="00CD0261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B</w:t>
            </w:r>
            <w:r w:rsidR="006D3301">
              <w:rPr>
                <w:lang w:val="en-US"/>
              </w:rPr>
              <w:t>Sc Games Development with Diploma in Creative Computing</w:t>
            </w:r>
          </w:p>
          <w:p w14:paraId="72198536" w14:textId="77777777" w:rsidR="00676B73" w:rsidRPr="00CD0261" w:rsidRDefault="00676B73" w:rsidP="00351FDF"/>
          <w:p w14:paraId="58186FF0" w14:textId="77777777" w:rsidR="00351FDF" w:rsidRPr="00CD0261" w:rsidRDefault="00351FDF" w:rsidP="00351FDF"/>
          <w:p w14:paraId="3C8B25D3" w14:textId="77777777" w:rsidR="00351FDF" w:rsidRPr="00CD0261" w:rsidRDefault="00CD0261" w:rsidP="002F261D">
            <w:pPr>
              <w:pStyle w:val="Subtitlewithlongline"/>
            </w:pPr>
            <w:r w:rsidRPr="00CD0261">
              <w:t>Skills</w:t>
            </w:r>
          </w:p>
          <w:p w14:paraId="4136EF1C" w14:textId="77777777" w:rsidR="00351FDF" w:rsidRPr="00CD0261" w:rsidRDefault="00351FDF" w:rsidP="00351FDF"/>
          <w:p w14:paraId="737FEEBE" w14:textId="222E7AFD" w:rsidR="00CD0261" w:rsidRPr="00CD0261" w:rsidRDefault="003841DF" w:rsidP="00CD0261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Unreal</w:t>
            </w:r>
          </w:p>
          <w:p w14:paraId="0DF6EC9B" w14:textId="74D9D7FF" w:rsidR="00CD0261" w:rsidRPr="00CD0261" w:rsidRDefault="003841DF" w:rsidP="00CD0261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Unity</w:t>
            </w:r>
          </w:p>
          <w:p w14:paraId="67B117E9" w14:textId="77777777" w:rsidR="00351FDF" w:rsidRDefault="003841DF" w:rsidP="00CD0261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Godot</w:t>
            </w:r>
          </w:p>
          <w:p w14:paraId="1C2C1C7F" w14:textId="77777777" w:rsidR="003841DF" w:rsidRDefault="003841DF" w:rsidP="003841DF">
            <w:r>
              <w:t>C++</w:t>
            </w:r>
          </w:p>
          <w:p w14:paraId="574447B6" w14:textId="77777777" w:rsidR="003841DF" w:rsidRDefault="003841DF" w:rsidP="003841DF">
            <w:r>
              <w:t>C#</w:t>
            </w:r>
          </w:p>
          <w:p w14:paraId="095A51B2" w14:textId="7C0BD9BE" w:rsidR="003841DF" w:rsidRDefault="003841DF" w:rsidP="003841DF">
            <w:r>
              <w:t>Teamwork</w:t>
            </w:r>
          </w:p>
          <w:p w14:paraId="72998E0D" w14:textId="77777777" w:rsidR="003841DF" w:rsidRDefault="003841DF" w:rsidP="003841DF">
            <w:r>
              <w:t>Time Management</w:t>
            </w:r>
          </w:p>
          <w:p w14:paraId="54DFBA45" w14:textId="170DB70E" w:rsidR="003841DF" w:rsidRPr="003841DF" w:rsidRDefault="003841DF" w:rsidP="003841DF">
            <w:r>
              <w:t>Constructive Criticism</w:t>
            </w:r>
          </w:p>
        </w:tc>
      </w:tr>
    </w:tbl>
    <w:p w14:paraId="784440A2" w14:textId="77777777" w:rsidR="00871DB8" w:rsidRPr="00CD0261" w:rsidRDefault="00871DB8" w:rsidP="006D0785">
      <w:pPr>
        <w:rPr>
          <w:color w:val="043D68"/>
        </w:rPr>
      </w:pPr>
    </w:p>
    <w:sectPr w:rsidR="00871DB8" w:rsidRPr="00CD0261" w:rsidSect="00DE19F7">
      <w:pgSz w:w="12240" w:h="15840" w:code="1"/>
      <w:pgMar w:top="460" w:right="720" w:bottom="432" w:left="720" w:header="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51DE" w14:textId="77777777" w:rsidR="00842367" w:rsidRDefault="00842367" w:rsidP="00AA35A8">
      <w:r>
        <w:separator/>
      </w:r>
    </w:p>
  </w:endnote>
  <w:endnote w:type="continuationSeparator" w:id="0">
    <w:p w14:paraId="61AD1FCB" w14:textId="77777777" w:rsidR="00842367" w:rsidRDefault="00842367" w:rsidP="00AA35A8">
      <w:r>
        <w:continuationSeparator/>
      </w:r>
    </w:p>
  </w:endnote>
  <w:endnote w:type="continuationNotice" w:id="1">
    <w:p w14:paraId="0C6A604F" w14:textId="77777777" w:rsidR="00842367" w:rsidRDefault="008423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(Body CS)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3705" w14:textId="77777777" w:rsidR="00842367" w:rsidRDefault="00842367" w:rsidP="00AA35A8">
      <w:r>
        <w:separator/>
      </w:r>
    </w:p>
  </w:footnote>
  <w:footnote w:type="continuationSeparator" w:id="0">
    <w:p w14:paraId="7A4515B2" w14:textId="77777777" w:rsidR="00842367" w:rsidRDefault="00842367" w:rsidP="00AA35A8">
      <w:r>
        <w:continuationSeparator/>
      </w:r>
    </w:p>
  </w:footnote>
  <w:footnote w:type="continuationNotice" w:id="1">
    <w:p w14:paraId="05996986" w14:textId="77777777" w:rsidR="00842367" w:rsidRDefault="0084236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3.8pt;height:13.8pt;visibility:visible;mso-wrap-style:square" o:bullet="t">
        <v:imagedata r:id="rId1" o:title=""/>
      </v:shape>
    </w:pict>
  </w:numPicBullet>
  <w:numPicBullet w:numPicBulletId="1">
    <w:pict>
      <v:shape id="_x0000_i1035" type="#_x0000_t75" style="width:13.2pt;height:13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D4"/>
    <w:rsid w:val="00001165"/>
    <w:rsid w:val="0000752A"/>
    <w:rsid w:val="00016465"/>
    <w:rsid w:val="00033263"/>
    <w:rsid w:val="000334C1"/>
    <w:rsid w:val="00063CA2"/>
    <w:rsid w:val="000767C7"/>
    <w:rsid w:val="000873F6"/>
    <w:rsid w:val="000920E3"/>
    <w:rsid w:val="000B286F"/>
    <w:rsid w:val="000B40DC"/>
    <w:rsid w:val="000C2B44"/>
    <w:rsid w:val="000D134B"/>
    <w:rsid w:val="000F7B68"/>
    <w:rsid w:val="0010041D"/>
    <w:rsid w:val="001125D5"/>
    <w:rsid w:val="00124ED6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500"/>
    <w:rsid w:val="0027193E"/>
    <w:rsid w:val="00284246"/>
    <w:rsid w:val="002966D6"/>
    <w:rsid w:val="002A3201"/>
    <w:rsid w:val="002A7891"/>
    <w:rsid w:val="002B51DB"/>
    <w:rsid w:val="002C4D08"/>
    <w:rsid w:val="002C4E0C"/>
    <w:rsid w:val="002C7C6F"/>
    <w:rsid w:val="002D7FDF"/>
    <w:rsid w:val="002E7306"/>
    <w:rsid w:val="002F261D"/>
    <w:rsid w:val="002F76D6"/>
    <w:rsid w:val="00331DCE"/>
    <w:rsid w:val="00334FEA"/>
    <w:rsid w:val="00351FDF"/>
    <w:rsid w:val="00352A17"/>
    <w:rsid w:val="00357E3C"/>
    <w:rsid w:val="00383BE3"/>
    <w:rsid w:val="003841DF"/>
    <w:rsid w:val="003877F8"/>
    <w:rsid w:val="00391BEA"/>
    <w:rsid w:val="003920B7"/>
    <w:rsid w:val="003965A9"/>
    <w:rsid w:val="003B4AEF"/>
    <w:rsid w:val="003B7F92"/>
    <w:rsid w:val="003C4E4F"/>
    <w:rsid w:val="003E2525"/>
    <w:rsid w:val="00411FE1"/>
    <w:rsid w:val="00415CF3"/>
    <w:rsid w:val="00435BA1"/>
    <w:rsid w:val="004436E6"/>
    <w:rsid w:val="00447CA5"/>
    <w:rsid w:val="00453A7B"/>
    <w:rsid w:val="00457ADE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4E33D4"/>
    <w:rsid w:val="00504E47"/>
    <w:rsid w:val="00524297"/>
    <w:rsid w:val="00537559"/>
    <w:rsid w:val="00540354"/>
    <w:rsid w:val="00541A9F"/>
    <w:rsid w:val="00574DB0"/>
    <w:rsid w:val="005A1C94"/>
    <w:rsid w:val="005A3F7C"/>
    <w:rsid w:val="005A6F8D"/>
    <w:rsid w:val="005B4861"/>
    <w:rsid w:val="005B689E"/>
    <w:rsid w:val="005B68FA"/>
    <w:rsid w:val="005C5B3F"/>
    <w:rsid w:val="005E0FB7"/>
    <w:rsid w:val="005F5EF3"/>
    <w:rsid w:val="00605BCE"/>
    <w:rsid w:val="00626B3C"/>
    <w:rsid w:val="006408C3"/>
    <w:rsid w:val="00643F4B"/>
    <w:rsid w:val="00676B73"/>
    <w:rsid w:val="0069541B"/>
    <w:rsid w:val="006A1E18"/>
    <w:rsid w:val="006A241D"/>
    <w:rsid w:val="006A37C0"/>
    <w:rsid w:val="006C7F5A"/>
    <w:rsid w:val="006D0785"/>
    <w:rsid w:val="006D3301"/>
    <w:rsid w:val="00715609"/>
    <w:rsid w:val="00715A4C"/>
    <w:rsid w:val="00723328"/>
    <w:rsid w:val="007306BF"/>
    <w:rsid w:val="00746B0A"/>
    <w:rsid w:val="00752A04"/>
    <w:rsid w:val="0077153E"/>
    <w:rsid w:val="0079001A"/>
    <w:rsid w:val="00791376"/>
    <w:rsid w:val="00791C5D"/>
    <w:rsid w:val="007B3E77"/>
    <w:rsid w:val="007B4FF4"/>
    <w:rsid w:val="007D7F15"/>
    <w:rsid w:val="007E09AE"/>
    <w:rsid w:val="007E47A0"/>
    <w:rsid w:val="00807AD1"/>
    <w:rsid w:val="00822AAD"/>
    <w:rsid w:val="00831977"/>
    <w:rsid w:val="00842367"/>
    <w:rsid w:val="0084730F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5E79"/>
    <w:rsid w:val="009827CC"/>
    <w:rsid w:val="009A7F3F"/>
    <w:rsid w:val="009D646A"/>
    <w:rsid w:val="00A20EF6"/>
    <w:rsid w:val="00A35463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AF77F7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A5B36"/>
    <w:rsid w:val="00BE5968"/>
    <w:rsid w:val="00BF7216"/>
    <w:rsid w:val="00C2113A"/>
    <w:rsid w:val="00C272EB"/>
    <w:rsid w:val="00C56ADE"/>
    <w:rsid w:val="00C56DA7"/>
    <w:rsid w:val="00C62E97"/>
    <w:rsid w:val="00C81645"/>
    <w:rsid w:val="00CA61BE"/>
    <w:rsid w:val="00CA6BD8"/>
    <w:rsid w:val="00CB3E40"/>
    <w:rsid w:val="00CC2963"/>
    <w:rsid w:val="00CC698D"/>
    <w:rsid w:val="00CD0261"/>
    <w:rsid w:val="00CF22B3"/>
    <w:rsid w:val="00D00CD9"/>
    <w:rsid w:val="00D15AAE"/>
    <w:rsid w:val="00D22971"/>
    <w:rsid w:val="00D36641"/>
    <w:rsid w:val="00D60B19"/>
    <w:rsid w:val="00D86385"/>
    <w:rsid w:val="00D95726"/>
    <w:rsid w:val="00DA4B7F"/>
    <w:rsid w:val="00DB472D"/>
    <w:rsid w:val="00DD6ECC"/>
    <w:rsid w:val="00DE19F7"/>
    <w:rsid w:val="00DE5F88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7096"/>
    <w:rsid w:val="00E91344"/>
    <w:rsid w:val="00EB20A4"/>
    <w:rsid w:val="00EB74E8"/>
    <w:rsid w:val="00EC0F79"/>
    <w:rsid w:val="00EC1AA1"/>
    <w:rsid w:val="00EC245B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5733B"/>
    <w:rsid w:val="00F82744"/>
    <w:rsid w:val="00F90B07"/>
    <w:rsid w:val="00FD56F7"/>
    <w:rsid w:val="00FD73C5"/>
    <w:rsid w:val="00FE0601"/>
    <w:rsid w:val="0981A244"/>
    <w:rsid w:val="17FF979C"/>
    <w:rsid w:val="664EA1FE"/>
    <w:rsid w:val="6D9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3146C"/>
  <w15:chartTrackingRefBased/>
  <w15:docId w15:val="{5DEF4373-5056-4743-ADFF-C0427430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01"/>
    <w:pPr>
      <w:spacing w:line="240" w:lineRule="auto"/>
    </w:pPr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3E77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7B3E77"/>
    <w:rPr>
      <w:rFonts w:cs="Arial (Body CS)"/>
      <w:b/>
      <w:bCs/>
      <w:caps/>
      <w:color w:val="043D68" w:themeColor="text2"/>
      <w:spacing w:val="20"/>
      <w:sz w:val="56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77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3E77"/>
    <w:rPr>
      <w:rFonts w:eastAsiaTheme="minorEastAsia"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SubtitlewithLine">
    <w:name w:val="Subtitle with Line"/>
    <w:basedOn w:val="Subtitle"/>
    <w:qFormat/>
    <w:rsid w:val="002F261D"/>
    <w:pPr>
      <w:pBdr>
        <w:top w:val="single" w:sz="4" w:space="20" w:color="043D68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2F261D"/>
    <w:pPr>
      <w:ind w:right="720"/>
    </w:pPr>
  </w:style>
  <w:style w:type="paragraph" w:customStyle="1" w:styleId="TextLeft">
    <w:name w:val="TextLeft"/>
    <w:basedOn w:val="Normal"/>
    <w:next w:val="Normal"/>
    <w:uiPriority w:val="4"/>
    <w:qFormat/>
    <w:rsid w:val="000B40DC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B4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ottenthunder.github.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olyaev.ilya.23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ya\AppData\Roaming\Microsoft\Templates\Simple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F2C59-3D78-4936-A524-977EF9C06D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DC6699-ED7B-426D-9992-BCF813227C0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E1E2E28-1325-4FE2-9020-B0C096123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8C08E1-8555-4E89-B0CE-88F62C8146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71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Polyaev</dc:creator>
  <cp:keywords/>
  <dc:description/>
  <cp:lastModifiedBy>Ilya Polyaev</cp:lastModifiedBy>
  <cp:revision>6</cp:revision>
  <dcterms:created xsi:type="dcterms:W3CDTF">2025-02-12T15:36:00Z</dcterms:created>
  <dcterms:modified xsi:type="dcterms:W3CDTF">2025-02-12T17:33:00Z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